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1586" w14:textId="7953D83F" w:rsidR="001F5584" w:rsidRDefault="00E66388">
      <w:pPr>
        <w:pStyle w:val="Heading1"/>
      </w:pPr>
      <w:r>
        <w:t>Notes on requirements</w:t>
      </w:r>
    </w:p>
    <w:p w14:paraId="4BBA8CA7" w14:textId="535D6F66" w:rsidR="001F5584" w:rsidRDefault="00E66388" w:rsidP="00E66388">
      <w:pPr>
        <w:pStyle w:val="ListBullet"/>
        <w:numPr>
          <w:ilvl w:val="0"/>
          <w:numId w:val="0"/>
        </w:numPr>
        <w:ind w:left="432" w:hanging="432"/>
      </w:pPr>
      <w:r>
        <w:t>General requirements:</w:t>
      </w:r>
    </w:p>
    <w:p w14:paraId="60E54DD2" w14:textId="407C8FF3" w:rsidR="00E66388" w:rsidRDefault="00E66388" w:rsidP="00E66388">
      <w:pPr>
        <w:pStyle w:val="ListBullet"/>
        <w:numPr>
          <w:ilvl w:val="0"/>
          <w:numId w:val="5"/>
        </w:numPr>
      </w:pPr>
      <w:r>
        <w:t>Retrieval system for documents, text, and images</w:t>
      </w:r>
    </w:p>
    <w:p w14:paraId="16347724" w14:textId="52E5A912" w:rsidR="00E66388" w:rsidRDefault="00E66388" w:rsidP="00E66388">
      <w:pPr>
        <w:pStyle w:val="ListBullet"/>
        <w:numPr>
          <w:ilvl w:val="0"/>
          <w:numId w:val="5"/>
        </w:numPr>
      </w:pPr>
      <w:r>
        <w:t>Goal – find relevant precedent/clause language</w:t>
      </w:r>
    </w:p>
    <w:p w14:paraId="35B471F7" w14:textId="2112EF53" w:rsidR="00E66388" w:rsidRDefault="00E66388" w:rsidP="00E66388">
      <w:pPr>
        <w:pStyle w:val="ListBullet"/>
        <w:numPr>
          <w:ilvl w:val="0"/>
          <w:numId w:val="5"/>
        </w:numPr>
      </w:pPr>
      <w:r>
        <w:t xml:space="preserve">Ask question in English -&gt; get source if exist </w:t>
      </w:r>
    </w:p>
    <w:p w14:paraId="7701F405" w14:textId="465C17EF" w:rsidR="00E66388" w:rsidRDefault="00E66388" w:rsidP="00E66388">
      <w:pPr>
        <w:pStyle w:val="ListBullet"/>
        <w:numPr>
          <w:ilvl w:val="0"/>
          <w:numId w:val="0"/>
        </w:numPr>
        <w:ind w:left="432" w:hanging="432"/>
      </w:pPr>
      <w:r>
        <w:t>Technical requirements:</w:t>
      </w:r>
    </w:p>
    <w:p w14:paraId="19D1D700" w14:textId="029705D7" w:rsidR="00E66388" w:rsidRDefault="00E66388" w:rsidP="00E66388">
      <w:pPr>
        <w:pStyle w:val="ListBullet"/>
        <w:numPr>
          <w:ilvl w:val="0"/>
          <w:numId w:val="5"/>
        </w:numPr>
      </w:pPr>
      <w:r>
        <w:t>~ 2 million documents:</w:t>
      </w:r>
    </w:p>
    <w:p w14:paraId="7CD7F023" w14:textId="750FA105" w:rsidR="00E66388" w:rsidRDefault="00E66388" w:rsidP="00E66388">
      <w:pPr>
        <w:pStyle w:val="ListBullet"/>
        <w:numPr>
          <w:ilvl w:val="1"/>
          <w:numId w:val="5"/>
        </w:numPr>
      </w:pPr>
      <w:r>
        <w:t>Mostly PDF contracts:</w:t>
      </w:r>
    </w:p>
    <w:p w14:paraId="690A613F" w14:textId="4C21CC7F" w:rsidR="00E66388" w:rsidRDefault="00E66388" w:rsidP="00E66388">
      <w:pPr>
        <w:pStyle w:val="ListBullet"/>
        <w:numPr>
          <w:ilvl w:val="2"/>
          <w:numId w:val="5"/>
        </w:numPr>
      </w:pPr>
      <w:r>
        <w:t>Scanned PDFs (mostly)</w:t>
      </w:r>
    </w:p>
    <w:p w14:paraId="10B6F4D7" w14:textId="4B73D03B" w:rsidR="00E66388" w:rsidRDefault="00E66388" w:rsidP="00E66388">
      <w:pPr>
        <w:pStyle w:val="ListBullet"/>
        <w:numPr>
          <w:ilvl w:val="2"/>
          <w:numId w:val="5"/>
        </w:numPr>
      </w:pPr>
      <w:r>
        <w:t xml:space="preserve">Some native PDF </w:t>
      </w:r>
    </w:p>
    <w:p w14:paraId="578AA738" w14:textId="7FA0E06A" w:rsidR="00E66388" w:rsidRDefault="00E66388" w:rsidP="00E66388">
      <w:pPr>
        <w:pStyle w:val="ListBullet"/>
        <w:numPr>
          <w:ilvl w:val="1"/>
          <w:numId w:val="5"/>
        </w:numPr>
      </w:pPr>
      <w:r>
        <w:t>Memos (word docs)</w:t>
      </w:r>
    </w:p>
    <w:p w14:paraId="56417020" w14:textId="14FF9625" w:rsidR="00E66388" w:rsidRDefault="00E66388" w:rsidP="00E66388">
      <w:pPr>
        <w:pStyle w:val="ListBullet"/>
        <w:numPr>
          <w:ilvl w:val="1"/>
          <w:numId w:val="5"/>
        </w:numPr>
      </w:pPr>
      <w:r>
        <w:t>Regulatory filings (</w:t>
      </w:r>
      <w:proofErr w:type="spellStart"/>
      <w:r>
        <w:t>RegTrack</w:t>
      </w:r>
      <w:proofErr w:type="spellEnd"/>
      <w:r>
        <w:t>)</w:t>
      </w:r>
    </w:p>
    <w:p w14:paraId="2DEFACF6" w14:textId="23ABB273" w:rsidR="00E66388" w:rsidRDefault="00E66388" w:rsidP="00E66388">
      <w:pPr>
        <w:pStyle w:val="ListBullet"/>
        <w:numPr>
          <w:ilvl w:val="2"/>
          <w:numId w:val="5"/>
        </w:numPr>
      </w:pPr>
      <w:r>
        <w:t xml:space="preserve">XML </w:t>
      </w:r>
    </w:p>
    <w:p w14:paraId="538A88AA" w14:textId="51646EE8" w:rsidR="00E66388" w:rsidRDefault="00E66388" w:rsidP="00E66388">
      <w:pPr>
        <w:pStyle w:val="ListBullet"/>
        <w:numPr>
          <w:ilvl w:val="2"/>
          <w:numId w:val="5"/>
        </w:numPr>
      </w:pPr>
      <w:r>
        <w:t>JSON (exports from compliance – can be 200MB+ in size)</w:t>
      </w:r>
    </w:p>
    <w:p w14:paraId="0DA3F816" w14:textId="22F7061E" w:rsidR="00E66388" w:rsidRDefault="00E66388" w:rsidP="00E66388">
      <w:pPr>
        <w:pStyle w:val="ListBullet"/>
        <w:numPr>
          <w:ilvl w:val="1"/>
          <w:numId w:val="5"/>
        </w:numPr>
      </w:pPr>
      <w:r>
        <w:t>Spreadsheets (minimal)</w:t>
      </w:r>
    </w:p>
    <w:p w14:paraId="043814E4" w14:textId="77777777" w:rsidR="00E66388" w:rsidRDefault="00E66388" w:rsidP="00E66388">
      <w:pPr>
        <w:pStyle w:val="ListBullet"/>
        <w:numPr>
          <w:ilvl w:val="1"/>
          <w:numId w:val="5"/>
        </w:numPr>
      </w:pPr>
    </w:p>
    <w:p w14:paraId="4D589B54" w14:textId="22BDFCBB" w:rsidR="00E66388" w:rsidRDefault="00E66388" w:rsidP="00E66388">
      <w:pPr>
        <w:pStyle w:val="ListBullet"/>
        <w:numPr>
          <w:ilvl w:val="0"/>
          <w:numId w:val="5"/>
        </w:numPr>
      </w:pPr>
      <w:r>
        <w:t>Email archives (800K):</w:t>
      </w:r>
    </w:p>
    <w:p w14:paraId="03FEA8B4" w14:textId="7EB235F3" w:rsidR="00E66388" w:rsidRDefault="00E66388" w:rsidP="00E66388">
      <w:pPr>
        <w:pStyle w:val="ListBullet"/>
        <w:numPr>
          <w:ilvl w:val="1"/>
          <w:numId w:val="5"/>
        </w:numPr>
      </w:pPr>
      <w:r>
        <w:t xml:space="preserve">Plain text </w:t>
      </w:r>
    </w:p>
    <w:p w14:paraId="664BD154" w14:textId="142469AA" w:rsidR="00E66388" w:rsidRDefault="00E66388" w:rsidP="00E66388">
      <w:pPr>
        <w:pStyle w:val="ListBullet"/>
        <w:numPr>
          <w:ilvl w:val="1"/>
          <w:numId w:val="5"/>
        </w:numPr>
      </w:pPr>
      <w:r>
        <w:t>Metadata:</w:t>
      </w:r>
    </w:p>
    <w:p w14:paraId="2D026ADB" w14:textId="5182DFAA" w:rsidR="00E66388" w:rsidRDefault="00E66388" w:rsidP="00E66388">
      <w:pPr>
        <w:pStyle w:val="ListBullet"/>
        <w:numPr>
          <w:ilvl w:val="2"/>
          <w:numId w:val="5"/>
        </w:numPr>
      </w:pPr>
      <w:r>
        <w:t>Sender</w:t>
      </w:r>
    </w:p>
    <w:p w14:paraId="18908EE0" w14:textId="49743721" w:rsidR="00E66388" w:rsidRDefault="00E66388" w:rsidP="00E66388">
      <w:pPr>
        <w:pStyle w:val="ListBullet"/>
        <w:numPr>
          <w:ilvl w:val="2"/>
          <w:numId w:val="5"/>
        </w:numPr>
      </w:pPr>
      <w:r>
        <w:t>Date</w:t>
      </w:r>
    </w:p>
    <w:p w14:paraId="14FBD792" w14:textId="78168426" w:rsidR="00E66388" w:rsidRDefault="00E66388" w:rsidP="00E66388">
      <w:pPr>
        <w:pStyle w:val="ListBullet"/>
        <w:numPr>
          <w:ilvl w:val="2"/>
          <w:numId w:val="5"/>
        </w:numPr>
      </w:pPr>
      <w:r>
        <w:t xml:space="preserve">Subject </w:t>
      </w:r>
    </w:p>
    <w:p w14:paraId="19AAEBD4" w14:textId="623A72EA" w:rsidR="00E66388" w:rsidRDefault="00E66388" w:rsidP="00E66388">
      <w:pPr>
        <w:pStyle w:val="ListBullet"/>
        <w:numPr>
          <w:ilvl w:val="2"/>
          <w:numId w:val="5"/>
        </w:numPr>
      </w:pPr>
      <w:r>
        <w:t xml:space="preserve">Thread ID </w:t>
      </w:r>
    </w:p>
    <w:p w14:paraId="08D9BEC4" w14:textId="046CF372" w:rsidR="00E66388" w:rsidRDefault="00E66388" w:rsidP="00E66388">
      <w:pPr>
        <w:pStyle w:val="ListBullet"/>
        <w:numPr>
          <w:ilvl w:val="0"/>
          <w:numId w:val="5"/>
        </w:numPr>
      </w:pPr>
      <w:r>
        <w:lastRenderedPageBreak/>
        <w:t>Speed: aim for &lt; 5 sec</w:t>
      </w:r>
    </w:p>
    <w:p w14:paraId="3C6115A7" w14:textId="601B758E" w:rsidR="00E66388" w:rsidRDefault="00E66388" w:rsidP="00E66388">
      <w:pPr>
        <w:pStyle w:val="ListBullet"/>
        <w:numPr>
          <w:ilvl w:val="0"/>
          <w:numId w:val="5"/>
        </w:numPr>
      </w:pPr>
      <w:r>
        <w:t xml:space="preserve">Accuracy is crucial. Better to not find the document that to provide hallucinated information </w:t>
      </w:r>
    </w:p>
    <w:p w14:paraId="0D2B0358" w14:textId="4F5FC501" w:rsidR="00E66388" w:rsidRDefault="00E66388" w:rsidP="00E66388">
      <w:pPr>
        <w:pStyle w:val="ListBullet"/>
        <w:numPr>
          <w:ilvl w:val="0"/>
          <w:numId w:val="5"/>
        </w:numPr>
      </w:pPr>
      <w:r>
        <w:t xml:space="preserve">Access control (not needed for implementation but an architecture to implement late) </w:t>
      </w:r>
    </w:p>
    <w:p w14:paraId="25B71652" w14:textId="51CEB9EC" w:rsidR="00E66388" w:rsidRDefault="00E66388" w:rsidP="00E66388">
      <w:pPr>
        <w:pStyle w:val="ListBullet"/>
        <w:numPr>
          <w:ilvl w:val="0"/>
          <w:numId w:val="5"/>
        </w:numPr>
      </w:pPr>
      <w:r>
        <w:t xml:space="preserve">Semantic search </w:t>
      </w:r>
    </w:p>
    <w:p w14:paraId="067860C6" w14:textId="17E18E81" w:rsidR="005D4CB6" w:rsidRDefault="005D4CB6" w:rsidP="00E66388">
      <w:pPr>
        <w:pStyle w:val="ListBullet"/>
        <w:numPr>
          <w:ilvl w:val="0"/>
          <w:numId w:val="5"/>
        </w:numPr>
      </w:pPr>
      <w:r>
        <w:t>Document versioning handling (updating docs)</w:t>
      </w:r>
    </w:p>
    <w:p w14:paraId="6F81F9C6" w14:textId="38323873" w:rsidR="005D4CB6" w:rsidRDefault="005D4CB6" w:rsidP="00E66388">
      <w:pPr>
        <w:pStyle w:val="ListBullet"/>
        <w:numPr>
          <w:ilvl w:val="0"/>
          <w:numId w:val="5"/>
        </w:numPr>
      </w:pPr>
      <w:r>
        <w:t>Provide area/field specific search capability (search only on emails/docs)</w:t>
      </w:r>
    </w:p>
    <w:p w14:paraId="674C5430" w14:textId="1AF97E02" w:rsidR="005D4CB6" w:rsidRDefault="005D4CB6" w:rsidP="00E66388">
      <w:pPr>
        <w:pStyle w:val="ListBullet"/>
        <w:numPr>
          <w:ilvl w:val="0"/>
          <w:numId w:val="5"/>
        </w:numPr>
      </w:pPr>
      <w:r>
        <w:t xml:space="preserve">Handle ZIP file bundles </w:t>
      </w:r>
    </w:p>
    <w:p w14:paraId="3E69EE0E" w14:textId="77777777" w:rsidR="005D4CB6" w:rsidRDefault="005D4CB6" w:rsidP="005D4CB6">
      <w:pPr>
        <w:pStyle w:val="ListBullet"/>
        <w:numPr>
          <w:ilvl w:val="0"/>
          <w:numId w:val="0"/>
        </w:numPr>
        <w:ind w:left="432" w:hanging="432"/>
      </w:pPr>
    </w:p>
    <w:p w14:paraId="0C3478E9" w14:textId="77777777" w:rsidR="00E66388" w:rsidRDefault="00E66388" w:rsidP="00E66388">
      <w:pPr>
        <w:pStyle w:val="ListBullet"/>
        <w:numPr>
          <w:ilvl w:val="0"/>
          <w:numId w:val="0"/>
        </w:numPr>
        <w:ind w:left="2160"/>
      </w:pPr>
    </w:p>
    <w:p w14:paraId="0248F516" w14:textId="77777777" w:rsidR="00E66388" w:rsidRDefault="00E66388" w:rsidP="00E66388">
      <w:pPr>
        <w:pStyle w:val="ListBullet"/>
        <w:numPr>
          <w:ilvl w:val="0"/>
          <w:numId w:val="0"/>
        </w:numPr>
        <w:ind w:left="432" w:hanging="432"/>
      </w:pPr>
    </w:p>
    <w:p w14:paraId="43F76180" w14:textId="77777777" w:rsidR="00E66388" w:rsidRDefault="00E66388" w:rsidP="00E66388">
      <w:pPr>
        <w:pStyle w:val="ListBullet"/>
        <w:numPr>
          <w:ilvl w:val="0"/>
          <w:numId w:val="0"/>
        </w:numPr>
        <w:ind w:left="432" w:hanging="432"/>
      </w:pPr>
    </w:p>
    <w:p w14:paraId="4EB2B1F1" w14:textId="209BDC81" w:rsidR="001F5584" w:rsidRDefault="001F5584">
      <w:pPr>
        <w:pStyle w:val="Heading2"/>
      </w:pPr>
    </w:p>
    <w:sectPr w:rsidR="001F5584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FF70A" w14:textId="77777777" w:rsidR="00D73845" w:rsidRDefault="00D73845">
      <w:r>
        <w:separator/>
      </w:r>
    </w:p>
    <w:p w14:paraId="0A44E199" w14:textId="77777777" w:rsidR="00D73845" w:rsidRDefault="00D73845"/>
  </w:endnote>
  <w:endnote w:type="continuationSeparator" w:id="0">
    <w:p w14:paraId="0CB3191F" w14:textId="77777777" w:rsidR="00D73845" w:rsidRDefault="00D73845">
      <w:r>
        <w:continuationSeparator/>
      </w:r>
    </w:p>
    <w:p w14:paraId="4DD77049" w14:textId="77777777" w:rsidR="00D73845" w:rsidRDefault="00D738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D52311" w14:textId="77777777" w:rsidR="001F5584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DDC12" w14:textId="77777777" w:rsidR="00D73845" w:rsidRDefault="00D73845">
      <w:r>
        <w:separator/>
      </w:r>
    </w:p>
    <w:p w14:paraId="0B907C34" w14:textId="77777777" w:rsidR="00D73845" w:rsidRDefault="00D73845"/>
  </w:footnote>
  <w:footnote w:type="continuationSeparator" w:id="0">
    <w:p w14:paraId="4088C675" w14:textId="77777777" w:rsidR="00D73845" w:rsidRDefault="00D73845">
      <w:r>
        <w:continuationSeparator/>
      </w:r>
    </w:p>
    <w:p w14:paraId="5A3257D6" w14:textId="77777777" w:rsidR="00D73845" w:rsidRDefault="00D7384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06436"/>
    <w:multiLevelType w:val="hybridMultilevel"/>
    <w:tmpl w:val="AB8208EA"/>
    <w:lvl w:ilvl="0" w:tplc="19F65A2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64625">
    <w:abstractNumId w:val="1"/>
  </w:num>
  <w:num w:numId="2" w16cid:durableId="830830823">
    <w:abstractNumId w:val="0"/>
  </w:num>
  <w:num w:numId="3" w16cid:durableId="1649046571">
    <w:abstractNumId w:val="2"/>
  </w:num>
  <w:num w:numId="4" w16cid:durableId="666061080">
    <w:abstractNumId w:val="4"/>
  </w:num>
  <w:num w:numId="5" w16cid:durableId="1653824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88"/>
    <w:rsid w:val="001F5584"/>
    <w:rsid w:val="005D4CB6"/>
    <w:rsid w:val="0064071B"/>
    <w:rsid w:val="00D73845"/>
    <w:rsid w:val="00E6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AE96F"/>
  <w15:chartTrackingRefBased/>
  <w15:docId w15:val="{412CCA93-81E8-7345-8F0F-A489C977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rtgaliakberov/Library/Containers/com.microsoft.Word/Data/Library/Application%20Support/Microsoft/Office/16.0/DTS/en-GB%7bC77639AE-BCEA-2144-A567-E655FE7F90C0%7d/%7b6F092C08-2897-F348-B2D3-1CA84AABECA7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12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Galiakberov</dc:creator>
  <cp:keywords/>
  <dc:description/>
  <cp:lastModifiedBy>Marat Galiakberov</cp:lastModifiedBy>
  <cp:revision>1</cp:revision>
  <dcterms:created xsi:type="dcterms:W3CDTF">2026-04-08T18:42:00Z</dcterms:created>
  <dcterms:modified xsi:type="dcterms:W3CDTF">2026-04-08T18:54:00Z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